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E00279" w:rsidP="0082323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Void oxygen </w:t>
                    </w:r>
                    <w:r w:rsidR="0082323A">
                      <w:rPr>
                        <w:rFonts w:asciiTheme="majorHAnsi" w:eastAsiaTheme="majorEastAsia" w:hAnsiTheme="majorHAnsi" w:cstheme="majorBidi"/>
                        <w:caps/>
                      </w:rPr>
                      <w:t>Studios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2D47BF" w:rsidP="002D47B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Space Shooter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9F26CC" w:rsidP="0082323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D47BF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COMP304 Assignment1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91585C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 0.2</w:t>
                </w:r>
                <w:r w:rsidR="002D47BF">
                  <w:rPr>
                    <w:sz w:val="24"/>
                    <w:szCs w:val="24"/>
                  </w:rPr>
                  <w:t>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2D47BF">
                  <w:t>2015</w:t>
                </w:r>
                <w:r>
                  <w:t xml:space="preserve"> by XX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82323A" w:rsidP="0082323A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Brahmadut Ramkissoon</w:t>
                    </w:r>
                    <w:r w:rsidR="0091585C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300500046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BAD2B3E" wp14:editId="0D60A53F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82323A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7CCB7D0B" wp14:editId="25890071">
                                      <wp:extent cx="1512570" cy="918845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logo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12570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AD2B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736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" stroked="f">
                    <v:textbox>
                      <w:txbxContent>
                        <w:p w:rsidR="003E1D56" w:rsidRDefault="0082323A" w:rsidP="003E1D56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7CCB7D0B" wp14:editId="25890071">
                                <wp:extent cx="1512570" cy="918845"/>
                                <wp:effectExtent l="0" t="0" r="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logo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2570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82323A" w:rsidP="0082323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04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2031549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67FA" w:rsidRDefault="008367FA">
          <w:pPr>
            <w:pStyle w:val="TOCHeading"/>
          </w:pPr>
          <w:r>
            <w:t>Contents</w:t>
          </w:r>
        </w:p>
        <w:p w:rsidR="008367FA" w:rsidRDefault="008367F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51148" w:history="1">
            <w:r w:rsidRPr="00AE2D2D">
              <w:rPr>
                <w:rStyle w:val="Hyperlink"/>
                <w:noProof/>
              </w:rPr>
              <w:t>I.</w:t>
            </w:r>
            <w:r>
              <w:rPr>
                <w:noProof/>
                <w:lang w:eastAsia="en-CA"/>
              </w:rPr>
              <w:tab/>
            </w:r>
            <w:r w:rsidRPr="00AE2D2D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31851149" w:history="1">
            <w:r w:rsidR="008367FA" w:rsidRPr="00AE2D2D">
              <w:rPr>
                <w:rStyle w:val="Hyperlink"/>
                <w:noProof/>
              </w:rPr>
              <w:t>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Game Overview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_Toc431851149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4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0" w:history="1">
            <w:r w:rsidR="008367FA" w:rsidRPr="00AE2D2D">
              <w:rPr>
                <w:rStyle w:val="Hyperlink"/>
                <w:noProof/>
              </w:rPr>
              <w:t>III.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Game Play Mechanics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_Toc431851150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4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1" w:history="1">
            <w:r w:rsidR="008367FA" w:rsidRPr="00AE2D2D">
              <w:rPr>
                <w:rStyle w:val="Hyperlink"/>
                <w:i/>
                <w:noProof/>
              </w:rPr>
              <w:t>IV.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Camera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_Toc431851151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4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31851152" w:history="1">
            <w:r w:rsidR="008367FA" w:rsidRPr="00AE2D2D">
              <w:rPr>
                <w:rStyle w:val="Hyperlink"/>
                <w:noProof/>
              </w:rPr>
              <w:t>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Controls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_Toc431851152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4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3" w:history="1">
            <w:r w:rsidR="008367FA" w:rsidRPr="00AE2D2D">
              <w:rPr>
                <w:rStyle w:val="Hyperlink"/>
                <w:noProof/>
              </w:rPr>
              <w:t>VI.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Saving and Loading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_Toc431851153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4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4" w:history="1">
            <w:r w:rsidR="008367FA" w:rsidRPr="00AE2D2D">
              <w:rPr>
                <w:rStyle w:val="Hyperlink"/>
                <w:noProof/>
              </w:rPr>
              <w:t>VII.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Interface Sketch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_Toc431851154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5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5" w:history="1">
            <w:r w:rsidR="008367FA" w:rsidRPr="00AE2D2D">
              <w:rPr>
                <w:rStyle w:val="Hyperlink"/>
                <w:noProof/>
              </w:rPr>
              <w:t>VIII.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Menu and Screen Descriptions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_Toc431851155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7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6" w:history="1">
            <w:r w:rsidR="008367FA" w:rsidRPr="00AE2D2D">
              <w:rPr>
                <w:rStyle w:val="Hyperlink"/>
                <w:noProof/>
              </w:rPr>
              <w:t>IX.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Game World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_Toc431851156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31851157" w:history="1">
            <w:r w:rsidR="008367FA" w:rsidRPr="00AE2D2D">
              <w:rPr>
                <w:rStyle w:val="Hyperlink"/>
                <w:noProof/>
              </w:rPr>
              <w:t>X.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Levels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_Toc431851157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8" w:history="1">
            <w:r w:rsidR="008367FA" w:rsidRPr="00AE2D2D">
              <w:rPr>
                <w:rStyle w:val="Hyperlink"/>
                <w:noProof/>
              </w:rPr>
              <w:t>XI.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Characters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_Toc431851158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59" w:history="1">
            <w:r w:rsidR="008367FA" w:rsidRPr="00AE2D2D">
              <w:rPr>
                <w:rStyle w:val="Hyperlink"/>
                <w:noProof/>
              </w:rPr>
              <w:t>XII.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Enemies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_Toc431851159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0" w:history="1">
            <w:r w:rsidR="008367FA" w:rsidRPr="00AE2D2D">
              <w:rPr>
                <w:rStyle w:val="Hyperlink"/>
                <w:noProof/>
              </w:rPr>
              <w:t>XIII.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Weapons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_Toc431851160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1" w:history="1">
            <w:r w:rsidR="008367FA" w:rsidRPr="00AE2D2D">
              <w:rPr>
                <w:rStyle w:val="Hyperlink"/>
                <w:noProof/>
              </w:rPr>
              <w:t>XIV.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Items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_Toc431851161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2" w:history="1">
            <w:r w:rsidR="008367FA" w:rsidRPr="00AE2D2D">
              <w:rPr>
                <w:rStyle w:val="Hyperlink"/>
                <w:noProof/>
              </w:rPr>
              <w:t>XV.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Abilities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_Toc431851162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3" w:history="1">
            <w:r w:rsidR="008367FA" w:rsidRPr="00AE2D2D">
              <w:rPr>
                <w:rStyle w:val="Hyperlink"/>
                <w:noProof/>
              </w:rPr>
              <w:t>XVI.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Vehicles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_Toc431851163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31851164" w:history="1">
            <w:r w:rsidR="008367FA" w:rsidRPr="00AE2D2D">
              <w:rPr>
                <w:rStyle w:val="Hyperlink"/>
                <w:noProof/>
              </w:rPr>
              <w:t>XVII.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_Toc431851164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31851165" w:history="1">
            <w:r w:rsidR="008367FA" w:rsidRPr="00AE2D2D">
              <w:rPr>
                <w:rStyle w:val="Hyperlink"/>
                <w:noProof/>
              </w:rPr>
              <w:t>XVIII.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Script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_Toc431851165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10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6" w:history="1">
            <w:r w:rsidR="008367FA" w:rsidRPr="00AE2D2D">
              <w:rPr>
                <w:rStyle w:val="Hyperlink"/>
                <w:noProof/>
              </w:rPr>
              <w:t>XIX.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Scoring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_Toc431851166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7" w:history="1">
            <w:r w:rsidR="008367FA" w:rsidRPr="00AE2D2D">
              <w:rPr>
                <w:rStyle w:val="Hyperlink"/>
                <w:noProof/>
              </w:rPr>
              <w:t>XX.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Puzzles/Mini-games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_Toc431851167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8" w:history="1">
            <w:r w:rsidR="008367FA" w:rsidRPr="00AE2D2D">
              <w:rPr>
                <w:rStyle w:val="Hyperlink"/>
                <w:noProof/>
              </w:rPr>
              <w:t>XXI.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Bonuses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_Toc431851168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69" w:history="1">
            <w:r w:rsidR="008367FA" w:rsidRPr="00AE2D2D">
              <w:rPr>
                <w:rStyle w:val="Hyperlink"/>
                <w:noProof/>
              </w:rPr>
              <w:t>XXII.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Cheat Codes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_Toc431851169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31851170" w:history="1">
            <w:r w:rsidR="008367FA" w:rsidRPr="00AE2D2D">
              <w:rPr>
                <w:rStyle w:val="Hyperlink"/>
                <w:noProof/>
              </w:rPr>
              <w:t>XXIV.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Story Index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_Toc431851170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31851171" w:history="1">
            <w:r w:rsidR="008367FA" w:rsidRPr="00AE2D2D">
              <w:rPr>
                <w:rStyle w:val="Hyperlink"/>
                <w:noProof/>
              </w:rPr>
              <w:t>XXV.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Art / Multimedia Index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_Toc431851171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11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31851172" w:history="1">
            <w:r w:rsidR="008367FA" w:rsidRPr="00AE2D2D">
              <w:rPr>
                <w:rStyle w:val="Hyperlink"/>
                <w:noProof/>
              </w:rPr>
              <w:t>XXVI.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Design Notes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_Toc431851172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12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9F26CC">
          <w:pPr>
            <w:pStyle w:val="TOC1"/>
            <w:tabs>
              <w:tab w:val="left" w:pos="880"/>
              <w:tab w:val="right" w:leader="dot" w:pos="9350"/>
            </w:tabs>
            <w:rPr>
              <w:noProof/>
              <w:lang w:eastAsia="en-CA"/>
            </w:rPr>
          </w:pPr>
          <w:hyperlink w:anchor="_Toc431851173" w:history="1">
            <w:r w:rsidR="008367FA" w:rsidRPr="00AE2D2D">
              <w:rPr>
                <w:rStyle w:val="Hyperlink"/>
                <w:noProof/>
              </w:rPr>
              <w:t>XXVII.</w:t>
            </w:r>
            <w:r w:rsidR="008367FA">
              <w:rPr>
                <w:noProof/>
                <w:lang w:eastAsia="en-CA"/>
              </w:rPr>
              <w:tab/>
            </w:r>
            <w:r w:rsidR="008367FA" w:rsidRPr="00AE2D2D">
              <w:rPr>
                <w:rStyle w:val="Hyperlink"/>
                <w:noProof/>
              </w:rPr>
              <w:t>Future Features</w:t>
            </w:r>
            <w:r w:rsidR="008367FA">
              <w:rPr>
                <w:noProof/>
                <w:webHidden/>
              </w:rPr>
              <w:tab/>
            </w:r>
            <w:r w:rsidR="008367FA">
              <w:rPr>
                <w:noProof/>
                <w:webHidden/>
              </w:rPr>
              <w:fldChar w:fldCharType="begin"/>
            </w:r>
            <w:r w:rsidR="008367FA">
              <w:rPr>
                <w:noProof/>
                <w:webHidden/>
              </w:rPr>
              <w:instrText xml:space="preserve"> PAGEREF _Toc431851173 \h </w:instrText>
            </w:r>
            <w:r w:rsidR="008367FA">
              <w:rPr>
                <w:noProof/>
                <w:webHidden/>
              </w:rPr>
            </w:r>
            <w:r w:rsidR="008367FA">
              <w:rPr>
                <w:noProof/>
                <w:webHidden/>
              </w:rPr>
              <w:fldChar w:fldCharType="separate"/>
            </w:r>
            <w:r w:rsidR="008367FA">
              <w:rPr>
                <w:noProof/>
                <w:webHidden/>
              </w:rPr>
              <w:t>12</w:t>
            </w:r>
            <w:r w:rsidR="008367FA">
              <w:rPr>
                <w:noProof/>
                <w:webHidden/>
              </w:rPr>
              <w:fldChar w:fldCharType="end"/>
            </w:r>
          </w:hyperlink>
        </w:p>
        <w:p w:rsidR="008367FA" w:rsidRDefault="008367FA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</w:p>
    <w:p w:rsidR="00F56775" w:rsidRDefault="009A4D42" w:rsidP="008367FA">
      <w:pPr>
        <w:pStyle w:val="GameDocumentHeading"/>
      </w:pPr>
      <w:bookmarkStart w:id="0" w:name="_Toc431851148"/>
      <w:r>
        <w:lastRenderedPageBreak/>
        <w:t>Version History</w:t>
      </w:r>
      <w:bookmarkEnd w:id="0"/>
      <w:r w:rsidR="00DC4DEC">
        <w:t xml:space="preserve"> </w:t>
      </w:r>
    </w:p>
    <w:p w:rsidR="00DC4DEC" w:rsidRDefault="00DC4DEC" w:rsidP="00DC4DEC">
      <w:pPr>
        <w:pStyle w:val="Heading1"/>
      </w:pPr>
      <w:r>
        <w:t>INSERT GITHUB LINK HERE</w:t>
      </w:r>
    </w:p>
    <w:p w:rsidR="00DC4DEC" w:rsidRDefault="00DC4DEC" w:rsidP="00DC4DEC"/>
    <w:p w:rsidR="00DC4DEC" w:rsidRPr="00DC4DEC" w:rsidRDefault="00DC4DEC" w:rsidP="00DC4DEC">
      <w:bookmarkStart w:id="1" w:name="_GoBack"/>
      <w:bookmarkEnd w:id="1"/>
    </w:p>
    <w:p w:rsidR="009A4D42" w:rsidRDefault="00552B38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1B4F9E8" wp14:editId="57FD8258">
            <wp:extent cx="6050638" cy="33909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093" cy="34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D42">
        <w:rPr>
          <w:sz w:val="24"/>
          <w:szCs w:val="24"/>
        </w:rPr>
        <w:br w:type="page"/>
      </w:r>
    </w:p>
    <w:p w:rsidR="00BF4089" w:rsidRDefault="009F6693" w:rsidP="008367FA">
      <w:pPr>
        <w:pStyle w:val="GameDocumentHeading"/>
      </w:pPr>
      <w:bookmarkStart w:id="2" w:name="_Toc431851149"/>
      <w:r w:rsidRPr="008C6B2D">
        <w:lastRenderedPageBreak/>
        <w:t xml:space="preserve">Game </w:t>
      </w:r>
      <w:r w:rsidRPr="008367FA">
        <w:t>Overview</w:t>
      </w:r>
      <w:bookmarkEnd w:id="2"/>
      <w:r w:rsidR="00BF4089">
        <w:t xml:space="preserve"> </w:t>
      </w:r>
    </w:p>
    <w:p w:rsidR="003F6571" w:rsidRDefault="003F6571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Your ship has entered an asteroid field being affected by a nearby planet.</w:t>
      </w:r>
    </w:p>
    <w:p w:rsidR="009A4D42" w:rsidRPr="008367FA" w:rsidRDefault="008F44B4" w:rsidP="00BF4089">
      <w:pPr>
        <w:pStyle w:val="ListParagraph"/>
        <w:rPr>
          <w:rStyle w:val="GameDocumentHeadingChar"/>
        </w:rPr>
      </w:pPr>
      <w:r>
        <w:rPr>
          <w:i/>
          <w:sz w:val="24"/>
          <w:szCs w:val="24"/>
        </w:rPr>
        <w:t>Defeat several waves of enemy alien ships and other obstacles</w:t>
      </w:r>
    </w:p>
    <w:p w:rsidR="009F6693" w:rsidRPr="008C6B2D" w:rsidRDefault="009F6693" w:rsidP="008367FA">
      <w:pPr>
        <w:pStyle w:val="GameDocumentHeading"/>
      </w:pPr>
      <w:bookmarkStart w:id="3" w:name="_Toc431851150"/>
      <w:r w:rsidRPr="008C6B2D">
        <w:t>Game Play Mechanics</w:t>
      </w:r>
      <w:bookmarkEnd w:id="3"/>
    </w:p>
    <w:p w:rsidR="00686D09" w:rsidRPr="00BF4089" w:rsidRDefault="00C75FF8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Survive the asteroid field</w:t>
      </w:r>
    </w:p>
    <w:p w:rsidR="00BF4089" w:rsidRPr="00BF4089" w:rsidRDefault="009F6693" w:rsidP="008367FA">
      <w:pPr>
        <w:pStyle w:val="GameDocumentHeading"/>
        <w:rPr>
          <w:i/>
        </w:rPr>
      </w:pPr>
      <w:bookmarkStart w:id="4" w:name="_Toc431851151"/>
      <w:r w:rsidRPr="008C6B2D">
        <w:t>Camera</w:t>
      </w:r>
      <w:bookmarkEnd w:id="4"/>
      <w:r w:rsidR="003E1D34">
        <w:t xml:space="preserve"> </w:t>
      </w:r>
    </w:p>
    <w:p w:rsidR="009F6693" w:rsidRPr="00BF4089" w:rsidRDefault="008F44B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Orthographic view – top down over the player </w:t>
      </w:r>
    </w:p>
    <w:p w:rsidR="00BF4089" w:rsidRDefault="009F6693" w:rsidP="008367FA">
      <w:pPr>
        <w:pStyle w:val="GameDocumentHeading"/>
      </w:pPr>
      <w:bookmarkStart w:id="5" w:name="_Toc431851152"/>
      <w:r w:rsidRPr="008C6B2D">
        <w:t>Controls</w:t>
      </w:r>
      <w:bookmarkEnd w:id="5"/>
    </w:p>
    <w:p w:rsidR="00BF4089" w:rsidRPr="00BF4089" w:rsidRDefault="0082323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Keyboard keys – W, A, S, D</w:t>
      </w:r>
    </w:p>
    <w:p w:rsidR="009F6693" w:rsidRDefault="009F6693" w:rsidP="008367FA">
      <w:pPr>
        <w:pStyle w:val="GameDocumentHeading"/>
      </w:pPr>
      <w:bookmarkStart w:id="6" w:name="_Toc431851153"/>
      <w:r w:rsidRPr="008C6B2D">
        <w:t>Saving and Loading</w:t>
      </w:r>
      <w:bookmarkEnd w:id="6"/>
    </w:p>
    <w:p w:rsidR="00BF4089" w:rsidRPr="00BF4089" w:rsidRDefault="00C75FF8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Press play to start, no save feature yet.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8367FA">
      <w:pPr>
        <w:pStyle w:val="GameDocumentHeading"/>
      </w:pPr>
      <w:bookmarkStart w:id="7" w:name="_Toc431851154"/>
      <w:r w:rsidRPr="008C6B2D">
        <w:lastRenderedPageBreak/>
        <w:t>Interface</w:t>
      </w:r>
      <w:r w:rsidR="00D668E0">
        <w:t xml:space="preserve"> Sketch</w:t>
      </w:r>
      <w:bookmarkEnd w:id="7"/>
    </w:p>
    <w:p w:rsidR="00552B38" w:rsidRDefault="008A1A1B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ECB95A0" wp14:editId="6B9C7458">
            <wp:extent cx="4788000" cy="700560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7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38" w:rsidRDefault="00552B3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9F6693" w:rsidRDefault="009F6693" w:rsidP="008367FA">
      <w:pPr>
        <w:pStyle w:val="GameDocumentHeading"/>
      </w:pPr>
      <w:bookmarkStart w:id="8" w:name="_Toc431851155"/>
      <w:r w:rsidRPr="008C6B2D">
        <w:lastRenderedPageBreak/>
        <w:t>Menu and Screen Descriptions</w:t>
      </w:r>
      <w:bookmarkEnd w:id="8"/>
    </w:p>
    <w:p w:rsidR="008A1A1B" w:rsidRDefault="008A1A1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 simple menu will appear after the game is over. </w:t>
      </w:r>
    </w:p>
    <w:p w:rsidR="00BF4089" w:rsidRDefault="008A1A1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will press ‘R’ to Restart the game. See below the 3 screenshots of the game at Start, During and End.</w:t>
      </w:r>
    </w:p>
    <w:p w:rsidR="008A1A1B" w:rsidRDefault="008A1A1B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8CE4F2F" wp14:editId="3DC07B37">
            <wp:extent cx="4597200" cy="715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71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1B" w:rsidRDefault="008A1A1B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31680625" wp14:editId="7DA183EE">
            <wp:extent cx="4582800" cy="71532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71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1B" w:rsidRDefault="008A1A1B" w:rsidP="00BF4089">
      <w:pPr>
        <w:pStyle w:val="ListParagraph"/>
        <w:rPr>
          <w:i/>
          <w:sz w:val="24"/>
          <w:szCs w:val="24"/>
        </w:rPr>
      </w:pPr>
    </w:p>
    <w:p w:rsidR="008A1A1B" w:rsidRPr="00BF4089" w:rsidRDefault="008A1A1B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343BAD0E" wp14:editId="04211AEC">
            <wp:extent cx="4525200" cy="707760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70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686D09" w:rsidP="00686D09">
      <w:pPr>
        <w:rPr>
          <w:b/>
          <w:sz w:val="24"/>
          <w:szCs w:val="24"/>
        </w:rPr>
      </w:pPr>
    </w:p>
    <w:p w:rsidR="00BF4089" w:rsidRDefault="00BF4089" w:rsidP="00686D09">
      <w:pPr>
        <w:rPr>
          <w:b/>
          <w:sz w:val="24"/>
          <w:szCs w:val="24"/>
        </w:rPr>
      </w:pPr>
    </w:p>
    <w:p w:rsidR="008A1A1B" w:rsidRPr="008C6B2D" w:rsidRDefault="008A1A1B" w:rsidP="00686D09">
      <w:pPr>
        <w:rPr>
          <w:b/>
          <w:sz w:val="24"/>
          <w:szCs w:val="24"/>
        </w:rPr>
      </w:pPr>
    </w:p>
    <w:p w:rsidR="00BF4089" w:rsidRPr="00BF4089" w:rsidRDefault="009F6693" w:rsidP="008367FA">
      <w:pPr>
        <w:pStyle w:val="GameDocumentHeading"/>
      </w:pPr>
      <w:bookmarkStart w:id="9" w:name="_Toc431851156"/>
      <w:r w:rsidRPr="008C6B2D">
        <w:lastRenderedPageBreak/>
        <w:t>Game World</w:t>
      </w:r>
      <w:bookmarkEnd w:id="9"/>
      <w:r w:rsidR="003E1D34">
        <w:t xml:space="preserve"> </w:t>
      </w:r>
    </w:p>
    <w:p w:rsidR="009F6693" w:rsidRDefault="008A1A1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is gravity along the negative </w:t>
      </w:r>
      <w:r w:rsidR="00BC42BA">
        <w:rPr>
          <w:i/>
          <w:sz w:val="24"/>
          <w:szCs w:val="24"/>
        </w:rPr>
        <w:t>z-axis</w:t>
      </w:r>
      <w:r>
        <w:rPr>
          <w:i/>
          <w:sz w:val="24"/>
          <w:szCs w:val="24"/>
        </w:rPr>
        <w:t xml:space="preserve">, </w:t>
      </w:r>
      <w:r w:rsidR="00BC42BA">
        <w:rPr>
          <w:i/>
          <w:sz w:val="24"/>
          <w:szCs w:val="24"/>
        </w:rPr>
        <w:t>i.e.</w:t>
      </w:r>
      <w:r>
        <w:rPr>
          <w:i/>
          <w:sz w:val="24"/>
          <w:szCs w:val="24"/>
        </w:rPr>
        <w:t xml:space="preserve"> from top to bottom of the screen.</w:t>
      </w:r>
    </w:p>
    <w:p w:rsidR="009F6693" w:rsidRDefault="009F6693" w:rsidP="008367FA">
      <w:pPr>
        <w:pStyle w:val="GameDocumentHeading"/>
      </w:pPr>
      <w:bookmarkStart w:id="10" w:name="_Toc431851157"/>
      <w:r w:rsidRPr="008C6B2D">
        <w:t>Levels</w:t>
      </w:r>
      <w:bookmarkEnd w:id="10"/>
      <w:r w:rsidRPr="008C6B2D">
        <w:t xml:space="preserve"> </w:t>
      </w:r>
    </w:p>
    <w:p w:rsidR="00BF4089" w:rsidRPr="00BF4089" w:rsidRDefault="008A1A1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is currently </w:t>
      </w:r>
      <w:r w:rsidR="00BC42BA">
        <w:rPr>
          <w:i/>
          <w:sz w:val="24"/>
          <w:szCs w:val="24"/>
        </w:rPr>
        <w:t>one</w:t>
      </w:r>
      <w:r>
        <w:rPr>
          <w:i/>
          <w:sz w:val="24"/>
          <w:szCs w:val="24"/>
        </w:rPr>
        <w:t xml:space="preserve"> level of infinite asteroids</w:t>
      </w:r>
      <w:r w:rsidR="00BC42BA">
        <w:rPr>
          <w:i/>
          <w:sz w:val="24"/>
          <w:szCs w:val="24"/>
        </w:rPr>
        <w:t>.</w:t>
      </w:r>
    </w:p>
    <w:p w:rsidR="005C2F0F" w:rsidRDefault="0091585C" w:rsidP="008367FA">
      <w:pPr>
        <w:pStyle w:val="GameDocumentHeading"/>
      </w:pPr>
      <w:r>
        <w:t>Vehicles</w:t>
      </w:r>
    </w:p>
    <w:p w:rsidR="00686D09" w:rsidRPr="005C2F0F" w:rsidRDefault="00BC42BA" w:rsidP="005C2F0F">
      <w:pPr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A sleek spaceship with a moderately powerful laser cannon</w:t>
      </w:r>
    </w:p>
    <w:p w:rsidR="009F6693" w:rsidRDefault="009F6693" w:rsidP="008367FA">
      <w:pPr>
        <w:pStyle w:val="GameDocumentHeading"/>
      </w:pPr>
      <w:bookmarkStart w:id="11" w:name="_Toc431851159"/>
      <w:r w:rsidRPr="008C6B2D">
        <w:t>Enemies</w:t>
      </w:r>
      <w:bookmarkEnd w:id="11"/>
    </w:p>
    <w:p w:rsidR="005C2F0F" w:rsidRPr="005C2F0F" w:rsidRDefault="008407BE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Asteroids – move toward the player with random velocity</w:t>
      </w:r>
    </w:p>
    <w:p w:rsidR="009F6693" w:rsidRDefault="009F6693" w:rsidP="008367FA">
      <w:pPr>
        <w:pStyle w:val="GameDocumentHeading"/>
      </w:pPr>
      <w:bookmarkStart w:id="12" w:name="_Toc431851160"/>
      <w:r w:rsidRPr="008C6B2D">
        <w:t>Weapons</w:t>
      </w:r>
      <w:bookmarkEnd w:id="12"/>
    </w:p>
    <w:p w:rsidR="005C2F0F" w:rsidRPr="005C2F0F" w:rsidRDefault="00BC42BA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There is a main laser cannon on the spaceship.</w:t>
      </w:r>
    </w:p>
    <w:p w:rsidR="00552B38" w:rsidRPr="00552B38" w:rsidRDefault="00552B38" w:rsidP="0091585C">
      <w:pPr>
        <w:pStyle w:val="ListParagraph"/>
      </w:pPr>
    </w:p>
    <w:p w:rsidR="009F6693" w:rsidRPr="00552B38" w:rsidRDefault="009F6693" w:rsidP="00686D09">
      <w:pPr>
        <w:pStyle w:val="ListParagraph"/>
        <w:numPr>
          <w:ilvl w:val="0"/>
          <w:numId w:val="1"/>
        </w:numPr>
        <w:rPr>
          <w:rStyle w:val="Hyperlink"/>
          <w:rFonts w:asciiTheme="majorHAnsi" w:eastAsiaTheme="majorEastAsia" w:hAnsiTheme="majorHAnsi" w:cstheme="majorBidi"/>
          <w:b/>
          <w:color w:val="365F91" w:themeColor="accent1" w:themeShade="BF"/>
          <w:sz w:val="24"/>
          <w:szCs w:val="24"/>
          <w:u w:val="none"/>
        </w:rPr>
      </w:pPr>
      <w:bookmarkStart w:id="13" w:name="_Toc431851165"/>
      <w:r w:rsidRPr="008367FA">
        <w:rPr>
          <w:rStyle w:val="GameDocumentHeadingChar"/>
        </w:rPr>
        <w:t>Script</w:t>
      </w:r>
      <w:bookmarkEnd w:id="13"/>
      <w:r w:rsidR="008F44B4" w:rsidRPr="008367FA">
        <w:rPr>
          <w:rStyle w:val="GameDocumentHeadingChar"/>
        </w:rPr>
        <w:br/>
      </w:r>
      <w:r w:rsidR="008F44B4">
        <w:rPr>
          <w:i/>
          <w:sz w:val="24"/>
          <w:szCs w:val="24"/>
        </w:rPr>
        <w:t xml:space="preserve">BGScroller – referenced from </w:t>
      </w:r>
      <w:hyperlink r:id="rId18" w:history="1">
        <w:r w:rsidR="008F44B4" w:rsidRPr="008F44B4">
          <w:rPr>
            <w:rStyle w:val="Hyperlink"/>
            <w:i/>
            <w:sz w:val="24"/>
            <w:szCs w:val="24"/>
          </w:rPr>
          <w:t>Unity3d Tutorials</w:t>
        </w:r>
      </w:hyperlink>
    </w:p>
    <w:p w:rsidR="00552B38" w:rsidRDefault="00552B38" w:rsidP="00552B38">
      <w:pPr>
        <w:pStyle w:val="ListParagraph"/>
        <w:rPr>
          <w:rStyle w:val="GameDocumentHeadingChar"/>
        </w:rPr>
      </w:pPr>
    </w:p>
    <w:p w:rsidR="00552B38" w:rsidRPr="00552B38" w:rsidRDefault="00552B38" w:rsidP="00B908EB">
      <w:pPr>
        <w:pStyle w:val="ListParagraph"/>
        <w:numPr>
          <w:ilvl w:val="0"/>
          <w:numId w:val="1"/>
        </w:numPr>
      </w:pPr>
      <w:r>
        <w:rPr>
          <w:rStyle w:val="GameDocumentHeadingChar"/>
        </w:rPr>
        <w:t>Scoring</w:t>
      </w:r>
      <w:r w:rsidRPr="008367FA">
        <w:rPr>
          <w:rStyle w:val="GameDocumentHeadingChar"/>
        </w:rPr>
        <w:br/>
      </w:r>
      <w:r w:rsidRPr="00552B38">
        <w:rPr>
          <w:i/>
          <w:sz w:val="24"/>
          <w:szCs w:val="24"/>
        </w:rPr>
        <w:t>Destroy the asteroids to get 10 points</w:t>
      </w:r>
    </w:p>
    <w:p w:rsidR="00686D09" w:rsidRDefault="009F6693" w:rsidP="008367FA">
      <w:pPr>
        <w:pStyle w:val="GameDocumentHeading"/>
      </w:pPr>
      <w:bookmarkStart w:id="14" w:name="_Toc431851168"/>
      <w:r w:rsidRPr="008C6B2D">
        <w:t>Bonuses</w:t>
      </w:r>
      <w:bookmarkEnd w:id="14"/>
    </w:p>
    <w:p w:rsidR="00686D09" w:rsidRPr="0091585C" w:rsidRDefault="00552B38" w:rsidP="007727ED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91585C">
        <w:rPr>
          <w:i/>
        </w:rPr>
        <w:t>Listen to the cool soundtrack</w:t>
      </w:r>
    </w:p>
    <w:p w:rsidR="005C2F0F" w:rsidRPr="00552B38" w:rsidRDefault="00552B38" w:rsidP="00527875">
      <w:pPr>
        <w:pStyle w:val="GameDocumentHeading"/>
        <w:spacing w:line="240" w:lineRule="auto"/>
      </w:pPr>
      <w:r>
        <w:t>Sound Index</w:t>
      </w:r>
    </w:p>
    <w:p w:rsidR="00303438" w:rsidRDefault="00303438" w:rsidP="00364C24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Explosion_asteroid.wav</w:t>
      </w:r>
    </w:p>
    <w:p w:rsidR="00303438" w:rsidRDefault="00303438" w:rsidP="00303438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From </w:t>
      </w:r>
      <w:hyperlink r:id="rId19" w:history="1">
        <w:r w:rsidRPr="00303438">
          <w:rPr>
            <w:rStyle w:val="Hyperlink"/>
            <w:i/>
            <w:sz w:val="24"/>
            <w:szCs w:val="24"/>
          </w:rPr>
          <w:t>http://www.trekcore.com</w:t>
        </w:r>
      </w:hyperlink>
      <w:r w:rsidR="00F20F5D">
        <w:rPr>
          <w:rStyle w:val="Hyperlink"/>
          <w:i/>
          <w:sz w:val="24"/>
          <w:szCs w:val="24"/>
        </w:rPr>
        <w:t xml:space="preserve"> </w:t>
      </w:r>
    </w:p>
    <w:p w:rsidR="00303438" w:rsidRDefault="00F20F5D" w:rsidP="00303438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Smallexplosion3</w:t>
      </w:r>
    </w:p>
    <w:p w:rsidR="00F20F5D" w:rsidRDefault="00F20F5D" w:rsidP="00C3542F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Explosion_player.wav</w:t>
      </w:r>
    </w:p>
    <w:p w:rsidR="00F20F5D" w:rsidRDefault="00F20F5D" w:rsidP="00F20F5D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From </w:t>
      </w:r>
      <w:hyperlink r:id="rId20" w:history="1">
        <w:r w:rsidRPr="00303438">
          <w:rPr>
            <w:rStyle w:val="Hyperlink"/>
            <w:i/>
            <w:sz w:val="24"/>
            <w:szCs w:val="24"/>
          </w:rPr>
          <w:t>http://www.trekcore.com</w:t>
        </w:r>
      </w:hyperlink>
    </w:p>
    <w:p w:rsidR="00F20F5D" w:rsidRDefault="00F20F5D" w:rsidP="00F20F5D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Hullbreak3.wav</w:t>
      </w:r>
    </w:p>
    <w:p w:rsidR="00C3542F" w:rsidRDefault="00C3542F" w:rsidP="00C3542F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Weapon_player.wav</w:t>
      </w:r>
    </w:p>
    <w:p w:rsidR="00C3542F" w:rsidRDefault="00C3542F" w:rsidP="00C3542F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From </w:t>
      </w:r>
      <w:hyperlink r:id="rId21" w:history="1">
        <w:r w:rsidRPr="00C3542F">
          <w:rPr>
            <w:rStyle w:val="Hyperlink"/>
            <w:i/>
            <w:sz w:val="24"/>
            <w:szCs w:val="24"/>
          </w:rPr>
          <w:t>http://www.sa-matra.net</w:t>
        </w:r>
      </w:hyperlink>
    </w:p>
    <w:p w:rsidR="00364C24" w:rsidRPr="00C3542F" w:rsidRDefault="00C3542F" w:rsidP="00D2587A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 w:rsidRPr="00C3542F">
        <w:rPr>
          <w:i/>
          <w:sz w:val="24"/>
          <w:szCs w:val="24"/>
        </w:rPr>
        <w:t>ISD-Laser.wav – Star Wars Imperial Star Destroyer Turbolaser 4</w:t>
      </w:r>
      <w:r>
        <w:rPr>
          <w:i/>
          <w:sz w:val="24"/>
          <w:szCs w:val="24"/>
        </w:rPr>
        <w:t xml:space="preserve"> </w:t>
      </w:r>
    </w:p>
    <w:p w:rsidR="00C3542F" w:rsidRDefault="00C3542F" w:rsidP="00C3542F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Music_background.wav</w:t>
      </w:r>
    </w:p>
    <w:p w:rsidR="00C3542F" w:rsidRDefault="00C3542F" w:rsidP="00C3542F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From </w:t>
      </w:r>
      <w:hyperlink r:id="rId22" w:history="1">
        <w:r w:rsidRPr="00C3542F">
          <w:rPr>
            <w:rStyle w:val="Hyperlink"/>
            <w:i/>
            <w:sz w:val="24"/>
            <w:szCs w:val="24"/>
          </w:rPr>
          <w:t>http://www.bensound.com</w:t>
        </w:r>
      </w:hyperlink>
    </w:p>
    <w:p w:rsidR="00364C24" w:rsidRDefault="00C3542F" w:rsidP="00C3542F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 w:rsidRPr="00C3542F">
        <w:rPr>
          <w:i/>
          <w:sz w:val="24"/>
          <w:szCs w:val="24"/>
        </w:rPr>
        <w:t>bensound-epic.wav</w:t>
      </w:r>
      <w:r w:rsidR="005075FF" w:rsidRPr="00C3542F">
        <w:rPr>
          <w:i/>
          <w:sz w:val="24"/>
          <w:szCs w:val="24"/>
        </w:rPr>
        <w:t xml:space="preserve"> </w:t>
      </w:r>
    </w:p>
    <w:p w:rsidR="00303438" w:rsidRDefault="00303438" w:rsidP="00303438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Secondary Weapon ( not yet implemented )</w:t>
      </w:r>
    </w:p>
    <w:p w:rsidR="00303438" w:rsidRDefault="00303438" w:rsidP="00303438">
      <w:pPr>
        <w:pStyle w:val="ListParagraph"/>
        <w:numPr>
          <w:ilvl w:val="1"/>
          <w:numId w:val="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From </w:t>
      </w:r>
      <w:hyperlink r:id="rId23" w:history="1">
        <w:r>
          <w:rPr>
            <w:rStyle w:val="Hyperlink"/>
            <w:i/>
            <w:sz w:val="24"/>
            <w:szCs w:val="24"/>
          </w:rPr>
          <w:t>http://www.stdimension.org</w:t>
        </w:r>
      </w:hyperlink>
    </w:p>
    <w:p w:rsidR="00303438" w:rsidRPr="00552B38" w:rsidRDefault="00303438" w:rsidP="00AC4F76">
      <w:pPr>
        <w:pStyle w:val="ListParagraph"/>
        <w:numPr>
          <w:ilvl w:val="0"/>
          <w:numId w:val="3"/>
        </w:numPr>
        <w:spacing w:after="0"/>
        <w:rPr>
          <w:i/>
          <w:sz w:val="24"/>
          <w:szCs w:val="24"/>
        </w:rPr>
      </w:pPr>
      <w:r w:rsidRPr="00552B38">
        <w:rPr>
          <w:i/>
          <w:sz w:val="24"/>
          <w:szCs w:val="24"/>
        </w:rPr>
        <w:t xml:space="preserve">Shipphaser2 – Star Trek </w:t>
      </w:r>
    </w:p>
    <w:p w:rsidR="00364C24" w:rsidRPr="005C2F0F" w:rsidRDefault="00364C24" w:rsidP="005C2F0F">
      <w:pPr>
        <w:pStyle w:val="ListParagraph"/>
        <w:spacing w:after="0"/>
        <w:rPr>
          <w:b/>
          <w:sz w:val="24"/>
          <w:szCs w:val="24"/>
        </w:rPr>
      </w:pPr>
    </w:p>
    <w:p w:rsidR="009F6693" w:rsidRDefault="009F6693" w:rsidP="008367FA">
      <w:pPr>
        <w:pStyle w:val="GameDocumentHeading"/>
      </w:pPr>
      <w:bookmarkStart w:id="15" w:name="_Toc431851171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5"/>
    </w:p>
    <w:p w:rsidR="008F44B4" w:rsidRPr="008F44B4" w:rsidRDefault="008F44B4" w:rsidP="008F44B4">
      <w:pPr>
        <w:pStyle w:val="ListParagraph"/>
        <w:numPr>
          <w:ilvl w:val="1"/>
          <w:numId w:val="2"/>
        </w:numPr>
        <w:rPr>
          <w:i/>
          <w:sz w:val="24"/>
          <w:szCs w:val="24"/>
        </w:rPr>
      </w:pPr>
      <w:r w:rsidRPr="008F44B4">
        <w:rPr>
          <w:i/>
          <w:sz w:val="24"/>
          <w:szCs w:val="24"/>
        </w:rPr>
        <w:t xml:space="preserve">Ship – From Free SciFi Fighter </w:t>
      </w:r>
      <w:r w:rsidR="00552B38" w:rsidRPr="008F44B4">
        <w:rPr>
          <w:i/>
          <w:sz w:val="24"/>
          <w:szCs w:val="24"/>
        </w:rPr>
        <w:t>Publisher</w:t>
      </w:r>
      <w:r w:rsidRPr="008F44B4">
        <w:rPr>
          <w:i/>
          <w:sz w:val="24"/>
          <w:szCs w:val="24"/>
        </w:rPr>
        <w:t xml:space="preserve"> CGPitbull</w:t>
      </w:r>
    </w:p>
    <w:p w:rsidR="00552B38" w:rsidRDefault="000B7248" w:rsidP="00552B38">
      <w:pPr>
        <w:pStyle w:val="ListParagraph"/>
        <w:ind w:left="1440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F567E10" wp14:editId="142F1889">
            <wp:extent cx="662400" cy="597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B4" w:rsidRPr="008F44B4" w:rsidRDefault="008F44B4" w:rsidP="008F44B4">
      <w:pPr>
        <w:pStyle w:val="ListParagraph"/>
        <w:numPr>
          <w:ilvl w:val="1"/>
          <w:numId w:val="2"/>
        </w:numPr>
        <w:rPr>
          <w:i/>
          <w:sz w:val="24"/>
          <w:szCs w:val="24"/>
        </w:rPr>
      </w:pPr>
      <w:r w:rsidRPr="008F44B4">
        <w:rPr>
          <w:i/>
          <w:sz w:val="24"/>
          <w:szCs w:val="24"/>
        </w:rPr>
        <w:t>Engine – From SimpleParticlePack Publisher Unity Technologies</w:t>
      </w:r>
    </w:p>
    <w:p w:rsidR="009E0853" w:rsidRPr="009E0853" w:rsidRDefault="008F44B4" w:rsidP="00334F54">
      <w:pPr>
        <w:pStyle w:val="ListParagraph"/>
        <w:numPr>
          <w:ilvl w:val="2"/>
          <w:numId w:val="2"/>
        </w:numPr>
        <w:rPr>
          <w:color w:val="0000FF" w:themeColor="hyperlink"/>
          <w:u w:val="single"/>
        </w:rPr>
      </w:pPr>
      <w:r w:rsidRPr="008F44B4">
        <w:rPr>
          <w:i/>
          <w:sz w:val="24"/>
          <w:szCs w:val="24"/>
        </w:rPr>
        <w:t>SimpleFlame(Blue)</w:t>
      </w:r>
      <w:r w:rsidR="009E0853">
        <w:rPr>
          <w:i/>
          <w:sz w:val="24"/>
          <w:szCs w:val="24"/>
        </w:rPr>
        <w:t xml:space="preserve"> renamed to prop_blue_thruster</w:t>
      </w:r>
    </w:p>
    <w:p w:rsidR="009E0853" w:rsidRPr="009E0853" w:rsidRDefault="008F44B4" w:rsidP="00334F54">
      <w:pPr>
        <w:pStyle w:val="ListParagraph"/>
        <w:numPr>
          <w:ilvl w:val="2"/>
          <w:numId w:val="2"/>
        </w:numPr>
        <w:rPr>
          <w:color w:val="0000FF" w:themeColor="hyperlink"/>
          <w:u w:val="single"/>
        </w:rPr>
      </w:pPr>
      <w:r w:rsidRPr="008F44B4">
        <w:rPr>
          <w:i/>
          <w:sz w:val="24"/>
          <w:szCs w:val="24"/>
        </w:rPr>
        <w:t>SimpleFlame(Green)</w:t>
      </w:r>
      <w:r w:rsidR="009E0853">
        <w:rPr>
          <w:i/>
          <w:sz w:val="24"/>
          <w:szCs w:val="24"/>
        </w:rPr>
        <w:t xml:space="preserve"> renamed to prop_green_thruster</w:t>
      </w:r>
    </w:p>
    <w:p w:rsidR="008F44B4" w:rsidRPr="008F44B4" w:rsidRDefault="008F44B4" w:rsidP="00334F54">
      <w:pPr>
        <w:pStyle w:val="ListParagraph"/>
        <w:numPr>
          <w:ilvl w:val="2"/>
          <w:numId w:val="2"/>
        </w:numPr>
        <w:rPr>
          <w:color w:val="0000FF" w:themeColor="hyperlink"/>
          <w:u w:val="single"/>
        </w:rPr>
      </w:pPr>
      <w:r w:rsidRPr="008F44B4">
        <w:rPr>
          <w:i/>
          <w:sz w:val="24"/>
          <w:szCs w:val="24"/>
        </w:rPr>
        <w:t xml:space="preserve">Torch(Green) </w:t>
      </w:r>
      <w:r w:rsidR="009E0853">
        <w:rPr>
          <w:i/>
          <w:sz w:val="24"/>
          <w:szCs w:val="24"/>
        </w:rPr>
        <w:t>renamed to prop_green_trail</w:t>
      </w:r>
    </w:p>
    <w:p w:rsidR="008F44B4" w:rsidRPr="00552B38" w:rsidRDefault="008F44B4" w:rsidP="008F44B4">
      <w:pPr>
        <w:pStyle w:val="ListParagraph"/>
        <w:numPr>
          <w:ilvl w:val="1"/>
          <w:numId w:val="2"/>
        </w:numPr>
        <w:rPr>
          <w:color w:val="0000FF" w:themeColor="hyperlink"/>
          <w:u w:val="single"/>
        </w:rPr>
      </w:pPr>
      <w:r>
        <w:rPr>
          <w:noProof/>
          <w:lang w:eastAsia="en-CA"/>
        </w:rPr>
        <w:drawing>
          <wp:inline distT="0" distB="0" distL="0" distR="0" wp14:anchorId="41C3A499" wp14:editId="098E5BA6">
            <wp:extent cx="648000" cy="6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4B4">
        <w:rPr>
          <w:i/>
          <w:sz w:val="24"/>
          <w:szCs w:val="24"/>
        </w:rPr>
        <w:t xml:space="preserve"> - </w:t>
      </w:r>
      <w:r>
        <w:t xml:space="preserve">Background – 7.jpg From </w:t>
      </w:r>
      <w:hyperlink r:id="rId26" w:anchor="etc-download-box" w:history="1">
        <w:r w:rsidRPr="008F44B4">
          <w:rPr>
            <w:rStyle w:val="Hyperlink"/>
          </w:rPr>
          <w:t>Webtreats ETC</w:t>
        </w:r>
      </w:hyperlink>
      <w:r>
        <w:t xml:space="preserve"> renamed to tile_nebula_blue </w:t>
      </w:r>
    </w:p>
    <w:p w:rsidR="00552B38" w:rsidRDefault="00552B38" w:rsidP="00552B38">
      <w:pPr>
        <w:pStyle w:val="ListParagraph"/>
        <w:ind w:left="1440"/>
        <w:rPr>
          <w:rStyle w:val="Hyperlink"/>
        </w:rPr>
      </w:pPr>
    </w:p>
    <w:p w:rsidR="008F44B4" w:rsidRDefault="00922642" w:rsidP="008F44B4">
      <w:pPr>
        <w:pStyle w:val="ListParagraph"/>
        <w:numPr>
          <w:ilvl w:val="1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Laser bolts from </w:t>
      </w:r>
      <w:r w:rsidR="004122B4">
        <w:rPr>
          <w:i/>
          <w:sz w:val="24"/>
          <w:szCs w:val="24"/>
        </w:rPr>
        <w:t xml:space="preserve">graphic artist - </w:t>
      </w:r>
      <w:r>
        <w:rPr>
          <w:i/>
          <w:sz w:val="24"/>
          <w:szCs w:val="24"/>
        </w:rPr>
        <w:t>Andrew R. Alberts – free to use</w:t>
      </w:r>
    </w:p>
    <w:p w:rsidR="00552B38" w:rsidRPr="00552B38" w:rsidRDefault="00552B38" w:rsidP="00552B38">
      <w:pPr>
        <w:pStyle w:val="ListParagraph"/>
        <w:rPr>
          <w:i/>
          <w:sz w:val="24"/>
          <w:szCs w:val="24"/>
        </w:rPr>
      </w:pPr>
    </w:p>
    <w:p w:rsidR="00552B38" w:rsidRDefault="00552B38" w:rsidP="00552B38">
      <w:pPr>
        <w:pStyle w:val="ListParagraph"/>
        <w:ind w:left="1440"/>
        <w:rPr>
          <w:i/>
          <w:sz w:val="24"/>
          <w:szCs w:val="24"/>
        </w:rPr>
      </w:pPr>
    </w:p>
    <w:p w:rsidR="004122B4" w:rsidRDefault="000775C7" w:rsidP="008F44B4">
      <w:pPr>
        <w:pStyle w:val="ListParagraph"/>
        <w:numPr>
          <w:ilvl w:val="1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Vaster Outer Spac</w:t>
      </w:r>
      <w:r w:rsidR="004122B4">
        <w:rPr>
          <w:i/>
          <w:sz w:val="24"/>
          <w:szCs w:val="24"/>
        </w:rPr>
        <w:t>e – free pack – Publisher: Prodigious Creations</w:t>
      </w:r>
    </w:p>
    <w:p w:rsidR="004122B4" w:rsidRDefault="000775C7" w:rsidP="001B18D1">
      <w:pPr>
        <w:pStyle w:val="ListParagraph"/>
        <w:numPr>
          <w:ilvl w:val="2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Asteroids p</w:t>
      </w:r>
      <w:r w:rsidR="00C166E4">
        <w:rPr>
          <w:i/>
          <w:sz w:val="24"/>
          <w:szCs w:val="24"/>
        </w:rPr>
        <w:t xml:space="preserve">refab, made copies of </w:t>
      </w:r>
      <w:r w:rsidR="004122B4" w:rsidRPr="00C166E4">
        <w:rPr>
          <w:i/>
          <w:sz w:val="24"/>
          <w:szCs w:val="24"/>
        </w:rPr>
        <w:t>Material</w:t>
      </w:r>
      <w:r w:rsidR="00C166E4" w:rsidRPr="00C166E4">
        <w:rPr>
          <w:i/>
          <w:sz w:val="24"/>
          <w:szCs w:val="24"/>
        </w:rPr>
        <w:t xml:space="preserve">, </w:t>
      </w:r>
      <w:r w:rsidR="004122B4" w:rsidRPr="00C166E4">
        <w:rPr>
          <w:i/>
          <w:sz w:val="24"/>
          <w:szCs w:val="24"/>
        </w:rPr>
        <w:t>Prefab</w:t>
      </w:r>
      <w:r w:rsidR="00C166E4" w:rsidRPr="00C166E4">
        <w:rPr>
          <w:i/>
          <w:sz w:val="24"/>
          <w:szCs w:val="24"/>
        </w:rPr>
        <w:t>, Mesh</w:t>
      </w:r>
      <w:r w:rsidR="00C166E4">
        <w:rPr>
          <w:i/>
          <w:sz w:val="24"/>
          <w:szCs w:val="24"/>
        </w:rPr>
        <w:t>, Texture and edited references as needed to prop_asteroid_d</w:t>
      </w:r>
    </w:p>
    <w:p w:rsidR="00C166E4" w:rsidRDefault="000775C7" w:rsidP="000775C7">
      <w:pPr>
        <w:pStyle w:val="ListParagraph"/>
        <w:numPr>
          <w:ilvl w:val="2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Destruction01 - Particle effect for asteroid explosion, renamed to explosion_asteroid</w:t>
      </w:r>
    </w:p>
    <w:p w:rsidR="00686D09" w:rsidRPr="0091585C" w:rsidRDefault="000775C7" w:rsidP="00776B0A">
      <w:pPr>
        <w:pStyle w:val="ListParagraph"/>
        <w:numPr>
          <w:ilvl w:val="2"/>
          <w:numId w:val="2"/>
        </w:numPr>
        <w:rPr>
          <w:b/>
          <w:sz w:val="24"/>
          <w:szCs w:val="24"/>
        </w:rPr>
      </w:pPr>
      <w:r w:rsidRPr="0091585C">
        <w:rPr>
          <w:i/>
          <w:sz w:val="24"/>
          <w:szCs w:val="24"/>
        </w:rPr>
        <w:t>FlashRingFlame04 – Particle effect for player explosion, renamed to explosion_player</w:t>
      </w:r>
      <w:r w:rsidR="008F44B4" w:rsidRPr="0091585C">
        <w:rPr>
          <w:b/>
          <w:sz w:val="24"/>
          <w:szCs w:val="24"/>
        </w:rPr>
        <w:tab/>
      </w:r>
    </w:p>
    <w:p w:rsidR="009F6693" w:rsidRDefault="009F6693" w:rsidP="008367FA">
      <w:pPr>
        <w:pStyle w:val="GameDocumentHeading"/>
      </w:pPr>
      <w:bookmarkStart w:id="16" w:name="_Toc431851172"/>
      <w:r w:rsidRPr="008C6B2D">
        <w:t>Design Notes</w:t>
      </w:r>
      <w:bookmarkEnd w:id="16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8367FA">
      <w:pPr>
        <w:pStyle w:val="GameDocumentHeading"/>
      </w:pPr>
      <w:bookmarkStart w:id="17" w:name="_Toc431851173"/>
      <w:r w:rsidRPr="008C6B2D">
        <w:t>Future Features</w:t>
      </w:r>
      <w:bookmarkEnd w:id="17"/>
    </w:p>
    <w:p w:rsidR="005C2F0F" w:rsidRDefault="00552B38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 different sized asteroids</w:t>
      </w:r>
    </w:p>
    <w:p w:rsidR="00552B38" w:rsidRDefault="00552B38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 enemy ships</w:t>
      </w:r>
    </w:p>
    <w:p w:rsidR="00552B38" w:rsidRPr="005C2F0F" w:rsidRDefault="00552B38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 health counter</w:t>
      </w:r>
    </w:p>
    <w:sectPr w:rsidR="00552B38" w:rsidRPr="005C2F0F" w:rsidSect="008E601F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26CC" w:rsidRDefault="009F26CC" w:rsidP="00C152DC">
      <w:pPr>
        <w:spacing w:after="0" w:line="240" w:lineRule="auto"/>
      </w:pPr>
      <w:r>
        <w:separator/>
      </w:r>
    </w:p>
  </w:endnote>
  <w:endnote w:type="continuationSeparator" w:id="0">
    <w:p w:rsidR="009F26CC" w:rsidRDefault="009F26CC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82323A">
      <w:rPr>
        <w:rFonts w:asciiTheme="majorHAnsi" w:hAnsiTheme="majorHAnsi"/>
        <w:b/>
      </w:rPr>
      <w:t>0</w:t>
    </w:r>
    <w:r w:rsidR="0091585C">
      <w:rPr>
        <w:rFonts w:asciiTheme="majorHAnsi" w:hAnsiTheme="majorHAnsi"/>
        <w:b/>
      </w:rPr>
      <w:t>.20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C4DEC" w:rsidRPr="00DC4DEC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91585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Void Oxygen Studios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C4DEC" w:rsidRPr="00DC4DEC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26CC" w:rsidRDefault="009F26CC" w:rsidP="00C152DC">
      <w:pPr>
        <w:spacing w:after="0" w:line="240" w:lineRule="auto"/>
      </w:pPr>
      <w:r>
        <w:separator/>
      </w:r>
    </w:p>
  </w:footnote>
  <w:footnote w:type="continuationSeparator" w:id="0">
    <w:p w:rsidR="009F26CC" w:rsidRDefault="009F26CC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D47BF">
                <w:rPr>
                  <w:b/>
                  <w:bCs/>
                  <w:caps/>
                  <w:sz w:val="24"/>
                  <w:szCs w:val="24"/>
                </w:rPr>
                <w:t>Space Shooter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0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82323A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4,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0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82323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4,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D47BF">
                <w:rPr>
                  <w:b/>
                  <w:bCs/>
                  <w:caps/>
                  <w:sz w:val="24"/>
                  <w:szCs w:val="24"/>
                </w:rPr>
                <w:t>Space Shooter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BEB6CD1A"/>
    <w:lvl w:ilvl="0" w:tplc="03542356">
      <w:start w:val="1"/>
      <w:numFmt w:val="upperRoman"/>
      <w:pStyle w:val="GameDocumentHeading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9294B"/>
    <w:multiLevelType w:val="hybridMultilevel"/>
    <w:tmpl w:val="D3E6CB3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6E38FB"/>
    <w:multiLevelType w:val="hybridMultilevel"/>
    <w:tmpl w:val="8B62B8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D93464C"/>
    <w:multiLevelType w:val="hybridMultilevel"/>
    <w:tmpl w:val="20E8E5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775C7"/>
    <w:rsid w:val="00080D8D"/>
    <w:rsid w:val="000B7248"/>
    <w:rsid w:val="002D47BF"/>
    <w:rsid w:val="00303438"/>
    <w:rsid w:val="00364C24"/>
    <w:rsid w:val="003E1D34"/>
    <w:rsid w:val="003E1D56"/>
    <w:rsid w:val="003F6571"/>
    <w:rsid w:val="004122B4"/>
    <w:rsid w:val="00420F46"/>
    <w:rsid w:val="00440795"/>
    <w:rsid w:val="00453023"/>
    <w:rsid w:val="005075FF"/>
    <w:rsid w:val="00524C9F"/>
    <w:rsid w:val="0052734F"/>
    <w:rsid w:val="00552B38"/>
    <w:rsid w:val="005C2F0F"/>
    <w:rsid w:val="006546E9"/>
    <w:rsid w:val="00686D09"/>
    <w:rsid w:val="00691022"/>
    <w:rsid w:val="00744BAC"/>
    <w:rsid w:val="00751515"/>
    <w:rsid w:val="007D2A8E"/>
    <w:rsid w:val="0082323A"/>
    <w:rsid w:val="008367FA"/>
    <w:rsid w:val="008407BE"/>
    <w:rsid w:val="008A1A1B"/>
    <w:rsid w:val="008C6B2D"/>
    <w:rsid w:val="008E601F"/>
    <w:rsid w:val="008F3C94"/>
    <w:rsid w:val="008F44B4"/>
    <w:rsid w:val="0091585C"/>
    <w:rsid w:val="00922642"/>
    <w:rsid w:val="00953C99"/>
    <w:rsid w:val="00996533"/>
    <w:rsid w:val="009A4D42"/>
    <w:rsid w:val="009D41DF"/>
    <w:rsid w:val="009E0853"/>
    <w:rsid w:val="009F26CC"/>
    <w:rsid w:val="009F6693"/>
    <w:rsid w:val="00AA765B"/>
    <w:rsid w:val="00AD223E"/>
    <w:rsid w:val="00BC42BA"/>
    <w:rsid w:val="00BD3773"/>
    <w:rsid w:val="00BF4089"/>
    <w:rsid w:val="00C152DC"/>
    <w:rsid w:val="00C166E4"/>
    <w:rsid w:val="00C3542F"/>
    <w:rsid w:val="00C75FF8"/>
    <w:rsid w:val="00CD5690"/>
    <w:rsid w:val="00D668E0"/>
    <w:rsid w:val="00D82416"/>
    <w:rsid w:val="00DC4DEC"/>
    <w:rsid w:val="00E00279"/>
    <w:rsid w:val="00E15BFD"/>
    <w:rsid w:val="00EB6F93"/>
    <w:rsid w:val="00F20F5D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3DFFD7-13FC-4C7F-B542-AEFB68863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7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8F44B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44B4"/>
    <w:rPr>
      <w:color w:val="800080" w:themeColor="followedHyperlink"/>
      <w:u w:val="single"/>
    </w:rPr>
  </w:style>
  <w:style w:type="paragraph" w:customStyle="1" w:styleId="GameDocumentHeading">
    <w:name w:val="Game Document Heading"/>
    <w:basedOn w:val="Heading1"/>
    <w:next w:val="Heading1"/>
    <w:link w:val="GameDocumentHeadingChar"/>
    <w:qFormat/>
    <w:rsid w:val="008367FA"/>
    <w:pPr>
      <w:numPr>
        <w:numId w:val="1"/>
      </w:numPr>
    </w:pPr>
    <w:rPr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367FA"/>
    <w:pPr>
      <w:spacing w:line="259" w:lineRule="auto"/>
      <w:outlineLvl w:val="9"/>
    </w:pPr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367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367FA"/>
  </w:style>
  <w:style w:type="character" w:customStyle="1" w:styleId="GameDocumentHeadingChar">
    <w:name w:val="Game Document Heading Char"/>
    <w:basedOn w:val="ListParagraphChar"/>
    <w:link w:val="GameDocumentHeading"/>
    <w:rsid w:val="008367FA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36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unity3d.com/learn/tutorials/modules/beginner/live-training-archive/2d-scrolling-backgrounds" TargetMode="External"/><Relationship Id="rId26" Type="http://schemas.openxmlformats.org/officeDocument/2006/relationships/hyperlink" Target="http://webtreats.mysitemyway.com/tileable-classic-nebula-space-patterns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sa-matra.net/sounds/starwars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www.trekcore.com/audio/explosions/smallexplosion3.mp3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://www.stdimension.org/MediaLib/technology.htm" TargetMode="External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http://www.trekcore.com/audio/explosions/smallexplosion3.mp3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://www.bensound.com/royalty-free-music/track/epic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FE0BC5AF-F426-447E-8E29-DE58D60B8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2439</TotalTime>
  <Pages>1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Space Shooter</vt:lpstr>
    </vt:vector>
  </TitlesOfParts>
  <Company>Void oxygen Studios</Company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Shooter</dc:title>
  <dc:subject>COMP304 Assignment1</dc:subject>
  <dc:creator>Brahmadut Ramkissoon 300500046</dc:creator>
  <cp:lastModifiedBy>Brahm Ramkissoon</cp:lastModifiedBy>
  <cp:revision>18</cp:revision>
  <dcterms:created xsi:type="dcterms:W3CDTF">2011-07-15T01:03:00Z</dcterms:created>
  <dcterms:modified xsi:type="dcterms:W3CDTF">2015-10-25T23:17:00Z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